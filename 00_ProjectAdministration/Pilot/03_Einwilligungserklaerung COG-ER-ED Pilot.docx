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1CF54D6F" w:rsidR="007376D7" w:rsidRPr="007376D7" w:rsidRDefault="000A511F" w:rsidP="00724965">
      <w:pPr>
        <w:pStyle w:val="Tabellenberschrift"/>
      </w:pPr>
      <w:r>
        <w:t>„Subjektive Werte kognitiver Aufgaben“</w:t>
      </w:r>
      <w:bookmarkStart w:id="0" w:name="_GoBack"/>
      <w:bookmarkEnd w:id="0"/>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77777777"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77777777"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6A6959CE"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xml:space="preserve">. Parallel möchten wir </w:t>
      </w:r>
      <w:proofErr w:type="spellStart"/>
      <w:r w:rsidR="005237F1" w:rsidRPr="00E63765">
        <w:rPr>
          <w:rFonts w:ascii="Arial" w:hAnsi="Arial" w:cs="Arial"/>
          <w:highlight w:val="yellow"/>
        </w:rPr>
        <w:t>Elektromyographie</w:t>
      </w:r>
      <w:proofErr w:type="spellEnd"/>
      <w:r w:rsidR="005237F1" w:rsidRPr="00E63765">
        <w:rPr>
          <w:rFonts w:ascii="Arial" w:hAnsi="Arial" w:cs="Arial"/>
          <w:highlight w:val="yellow"/>
        </w:rPr>
        <w:t>-Daten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77777777" w:rsidR="00A67934"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7777777"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7777777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77777777"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commentRangeStart w:id="1"/>
      <w:commentRangeStart w:id="2"/>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w:t>
      </w:r>
      <w:commentRangeEnd w:id="1"/>
      <w:r w:rsidR="00B800DC">
        <w:rPr>
          <w:rStyle w:val="Kommentarzeichen"/>
        </w:rPr>
        <w:commentReference w:id="1"/>
      </w:r>
      <w:commentRangeEnd w:id="2"/>
      <w:r w:rsidR="0073315B">
        <w:rPr>
          <w:rStyle w:val="Kommentarzeichen"/>
        </w:rPr>
        <w:commentReference w:id="2"/>
      </w:r>
      <w:r w:rsidRPr="007376D7">
        <w:rPr>
          <w:rFonts w:ascii="Arial" w:hAnsi="Arial" w:cs="Arial"/>
        </w:rPr>
        <w:t xml:space="preserve">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proofErr w:type="spellStart"/>
      <w:r w:rsidR="003B3D49" w:rsidRPr="003B3D49">
        <w:rPr>
          <w:rFonts w:ascii="Arial" w:hAnsi="Arial" w:cs="Arial"/>
          <w:highlight w:val="yellow"/>
        </w:rPr>
        <w:t>zeitpunkten</w:t>
      </w:r>
      <w:proofErr w:type="spellEnd"/>
      <w:r w:rsidR="003B3D49" w:rsidRPr="003B3D49">
        <w:rPr>
          <w:rFonts w:ascii="Arial" w:hAnsi="Arial" w:cs="Arial"/>
          <w:highlight w:val="yellow"/>
        </w:rPr>
        <w:t xml:space="preserve">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68A1A8CF"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577651" w:rsidRPr="00577651">
        <w:rPr>
          <w:rStyle w:val="Fett"/>
          <w:rFonts w:ascii="Arial" w:hAnsi="Arial" w:cs="Arial"/>
          <w:highlight w:val="yellow"/>
        </w:rPr>
        <w:t>XXX</w:t>
      </w:r>
      <w:r w:rsidRPr="00577651">
        <w:rPr>
          <w:rStyle w:val="Fett"/>
          <w:rFonts w:ascii="Arial" w:hAnsi="Arial" w:cs="Arial"/>
          <w:highlight w:val="yellow"/>
        </w:rPr>
        <w:t>“</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77777777" w:rsidR="00797ABE" w:rsidRPr="007376D7"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797ABE"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ristoph Scheffel" w:date="2021-08-11T13:26:00Z" w:initials="CS">
    <w:p w14:paraId="26E85118" w14:textId="77777777" w:rsidR="00B800DC" w:rsidRDefault="00B800DC">
      <w:pPr>
        <w:pStyle w:val="Kommentartext"/>
      </w:pPr>
      <w:r>
        <w:rPr>
          <w:rStyle w:val="Kommentarzeichen"/>
        </w:rPr>
        <w:annotationRef/>
      </w:r>
      <w:r>
        <w:t>Bedingungen für Studienteilnahme bei ESER… Obergrenze 45 vor allem, weil sich im Alter Emotionsregulation doch noch einmal verändert</w:t>
      </w:r>
    </w:p>
    <w:p w14:paraId="397BDE6F" w14:textId="77777777" w:rsidR="00B800DC" w:rsidRDefault="00B800DC">
      <w:pPr>
        <w:pStyle w:val="Kommentartext"/>
      </w:pPr>
    </w:p>
    <w:p w14:paraId="6011248F" w14:textId="77777777" w:rsidR="00B800DC" w:rsidRDefault="00B800DC">
      <w:pPr>
        <w:pStyle w:val="Kommentartext"/>
      </w:pPr>
      <w:r>
        <w:t xml:space="preserve">Gibt es für </w:t>
      </w:r>
      <w:proofErr w:type="spellStart"/>
      <w:r>
        <w:t>Westbrook</w:t>
      </w:r>
      <w:proofErr w:type="spellEnd"/>
      <w:r>
        <w:t xml:space="preserve"> weitere?</w:t>
      </w:r>
    </w:p>
  </w:comment>
  <w:comment w:id="2" w:author="Josephine Zerna" w:date="2021-08-11T13:59:00Z" w:initials="JZ">
    <w:p w14:paraId="736F7FCF" w14:textId="2002A805" w:rsidR="0073315B" w:rsidRDefault="0073315B">
      <w:pPr>
        <w:pStyle w:val="Kommentartext"/>
      </w:pPr>
      <w:r>
        <w:rPr>
          <w:rStyle w:val="Kommentarzeichen"/>
        </w:rPr>
        <w:annotationRef/>
      </w:r>
      <w:r>
        <w:t>Die YA Group war 18-30 Jahre, die OA Group war 63-88 Jahre. 45 sollte passen, da ist man ja kognitiv noch fitter als mit 63. Wenn wir genau sein wollen, dann aber 30.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1248F" w15:done="0"/>
  <w15:commentEx w15:paraId="736F7FCF" w15:paraIdParent="6011248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3B2478" w14:textId="77777777" w:rsidR="006F709C" w:rsidRDefault="006F709C" w:rsidP="00A77480">
      <w:pPr>
        <w:spacing w:after="0" w:line="240" w:lineRule="auto"/>
      </w:pPr>
      <w:r>
        <w:separator/>
      </w:r>
    </w:p>
  </w:endnote>
  <w:endnote w:type="continuationSeparator" w:id="0">
    <w:p w14:paraId="01DE7C6F" w14:textId="77777777" w:rsidR="006F709C" w:rsidRDefault="006F709C"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FC81EE6E-7D60-4A7B-8074-F49729CFB389}"/>
    <w:embedBold r:id="rId2" w:fontKey="{8A1B318B-EF3A-4D94-9499-D714E3804B8C}"/>
    <w:embedBoldItalic r:id="rId3" w:fontKey="{CE43BBFD-0BBC-4F51-A310-F187BA676DDE}"/>
  </w:font>
  <w:font w:name="Calibri">
    <w:panose1 w:val="020F0502020204030204"/>
    <w:charset w:val="00"/>
    <w:family w:val="swiss"/>
    <w:pitch w:val="variable"/>
    <w:sig w:usb0="E4002EFF" w:usb1="C000247B" w:usb2="00000009" w:usb3="00000000" w:csb0="000001FF" w:csb1="00000000"/>
    <w:embedRegular r:id="rId4" w:fontKey="{95E85640-57D4-43C0-9C19-8F63FE08DF3F}"/>
    <w:embedBold r:id="rId5" w:fontKey="{0375330D-C577-485B-901A-24A651177D87}"/>
    <w:embedBoldItalic r:id="rId6" w:fontKey="{C3AA12AC-92FB-4FE3-AC51-DA012672B251}"/>
  </w:font>
  <w:font w:name="Segoe UI">
    <w:panose1 w:val="020B0502040204020203"/>
    <w:charset w:val="00"/>
    <w:family w:val="swiss"/>
    <w:pitch w:val="variable"/>
    <w:sig w:usb0="E4002EFF" w:usb1="C000E47F" w:usb2="00000009" w:usb3="00000000" w:csb0="000001FF" w:csb1="00000000"/>
    <w:embedRegular r:id="rId7" w:fontKey="{D9D409C9-D205-440A-9F23-FAB9100BB039}"/>
  </w:font>
  <w:font w:name="Open Sans Light">
    <w:panose1 w:val="020B0306030504020204"/>
    <w:charset w:val="00"/>
    <w:family w:val="swiss"/>
    <w:pitch w:val="variable"/>
    <w:sig w:usb0="E00002EF" w:usb1="4000205B" w:usb2="00000028" w:usb3="00000000" w:csb0="0000019F" w:csb1="00000000"/>
    <w:embedRegular r:id="rId8" w:fontKey="{70F40672-7248-4DAF-BBC5-F64ED003FD8D}"/>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9" w:fontKey="{BC609C37-3892-4E5F-8482-3D5EF6E466B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0FC73CBB" w:rsidR="00AA1040" w:rsidRDefault="00A77B7B" w:rsidP="00A77B7B">
    <w:pPr>
      <w:pStyle w:val="SeitenzahlFolgeseiten"/>
    </w:pPr>
    <w:r>
      <w:t xml:space="preserve">Seite </w:t>
    </w:r>
    <w:r>
      <w:fldChar w:fldCharType="begin"/>
    </w:r>
    <w:r>
      <w:instrText>PAGE   \* MERGEFORMAT</w:instrText>
    </w:r>
    <w:r>
      <w:fldChar w:fldCharType="separate"/>
    </w:r>
    <w:r w:rsidR="000A511F">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C9B980" w14:textId="77777777" w:rsidR="006F709C" w:rsidRDefault="006F709C" w:rsidP="00A77480">
      <w:pPr>
        <w:spacing w:after="0" w:line="240" w:lineRule="auto"/>
      </w:pPr>
      <w:r>
        <w:separator/>
      </w:r>
    </w:p>
  </w:footnote>
  <w:footnote w:type="continuationSeparator" w:id="0">
    <w:p w14:paraId="0503776C" w14:textId="77777777" w:rsidR="006F709C" w:rsidRDefault="006F709C"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A511F"/>
    <w:rsid w:val="000B0B77"/>
    <w:rsid w:val="000B2430"/>
    <w:rsid w:val="001248B5"/>
    <w:rsid w:val="0016056A"/>
    <w:rsid w:val="001C2D95"/>
    <w:rsid w:val="001C6AF9"/>
    <w:rsid w:val="00201940"/>
    <w:rsid w:val="00204B4C"/>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812AB"/>
    <w:rsid w:val="00484A22"/>
    <w:rsid w:val="00490B37"/>
    <w:rsid w:val="004E2CF4"/>
    <w:rsid w:val="004E300C"/>
    <w:rsid w:val="004E7D3D"/>
    <w:rsid w:val="004F13BC"/>
    <w:rsid w:val="005012DE"/>
    <w:rsid w:val="0050320A"/>
    <w:rsid w:val="00512155"/>
    <w:rsid w:val="005237F1"/>
    <w:rsid w:val="00550B7C"/>
    <w:rsid w:val="005517C0"/>
    <w:rsid w:val="00577651"/>
    <w:rsid w:val="00577C66"/>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7558"/>
    <w:rsid w:val="00E63765"/>
    <w:rsid w:val="00E64FF9"/>
    <w:rsid w:val="00E70A04"/>
    <w:rsid w:val="00E87128"/>
    <w:rsid w:val="00EA5D52"/>
    <w:rsid w:val="00EC0DB3"/>
    <w:rsid w:val="00EC20CA"/>
    <w:rsid w:val="00F01869"/>
    <w:rsid w:val="00F15FF5"/>
    <w:rsid w:val="00F9717F"/>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D5F39C91-3AD3-4655-878A-8C8B2AB68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1669</Words>
  <Characters>10516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Josephine Zerna</cp:lastModifiedBy>
  <cp:revision>22</cp:revision>
  <cp:lastPrinted>2019-06-27T15:00:00Z</cp:lastPrinted>
  <dcterms:created xsi:type="dcterms:W3CDTF">2019-06-27T14:29:00Z</dcterms:created>
  <dcterms:modified xsi:type="dcterms:W3CDTF">2021-08-11T12:19:00Z</dcterms:modified>
</cp:coreProperties>
</file>