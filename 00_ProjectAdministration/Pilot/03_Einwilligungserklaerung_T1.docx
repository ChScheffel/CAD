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r w:rsidR="001746E5">
        <w:t xml:space="preserve"> – Termin 1</w:t>
      </w:r>
      <w:bookmarkStart w:id="0" w:name="_GoBack"/>
      <w:bookmarkEnd w:id="0"/>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77777777"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77777777" w:rsidR="007376D7" w:rsidRPr="007376D7" w:rsidRDefault="004812AB" w:rsidP="00724965">
      <w:pPr>
        <w:jc w:val="both"/>
        <w:rPr>
          <w:rFonts w:ascii="Arial" w:hAnsi="Arial" w:cs="Arial"/>
        </w:rPr>
      </w:pPr>
      <w:r w:rsidRPr="00550B7C">
        <w:rPr>
          <w:rFonts w:ascii="Arial" w:hAnsi="Arial" w:cs="Arial"/>
        </w:rPr>
        <w:t>Im ersten Teil der Studie ist das Ziel herauszufinden, ob unterschiedliche Ausprägungen in der Eigenschaft Need for Cognition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6A6959CE"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Parallel möchten wir Elektromyographie-Daten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77777777" w:rsidR="00A67934"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7777777"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7777777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77777777"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commentRangeStart w:id="1"/>
      <w:commentRangeStart w:id="2"/>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w:t>
      </w:r>
      <w:commentRangeEnd w:id="1"/>
      <w:r w:rsidR="00B800DC">
        <w:rPr>
          <w:rStyle w:val="Kommentarzeichen"/>
        </w:rPr>
        <w:commentReference w:id="1"/>
      </w:r>
      <w:commentRangeEnd w:id="2"/>
      <w:r w:rsidR="0073315B">
        <w:rPr>
          <w:rStyle w:val="Kommentarzeichen"/>
        </w:rPr>
        <w:commentReference w:id="2"/>
      </w:r>
      <w:r w:rsidRPr="007376D7">
        <w:rPr>
          <w:rFonts w:ascii="Arial" w:hAnsi="Arial" w:cs="Arial"/>
        </w:rPr>
        <w:t xml:space="preserve">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r w:rsidR="003B3D49" w:rsidRPr="003B3D49">
        <w:rPr>
          <w:rFonts w:ascii="Arial" w:hAnsi="Arial" w:cs="Arial"/>
          <w:highlight w:val="yellow"/>
        </w:rPr>
        <w:t xml:space="preserve">zeitpunkten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r w:rsidRPr="007376D7">
              <w:rPr>
                <w:rFonts w:ascii="Arial" w:hAnsi="Arial" w:cs="Arial"/>
              </w:rPr>
              <w:t>E-mail: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r w:rsidRPr="00550B7C">
              <w:rPr>
                <w:rFonts w:ascii="Arial" w:hAnsi="Arial" w:cs="Arial"/>
              </w:rPr>
              <w:t>E-mail: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68A1A8CF"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577651" w:rsidRPr="00577651">
        <w:rPr>
          <w:rStyle w:val="Fett"/>
          <w:rFonts w:ascii="Arial" w:hAnsi="Arial" w:cs="Arial"/>
          <w:highlight w:val="yellow"/>
        </w:rPr>
        <w:t>XXX</w:t>
      </w:r>
      <w:r w:rsidRPr="00577651">
        <w:rPr>
          <w:rStyle w:val="Fett"/>
          <w:rFonts w:ascii="Arial" w:hAnsi="Arial" w:cs="Arial"/>
          <w:highlight w:val="yellow"/>
        </w:rPr>
        <w:t>“</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77777777" w:rsidR="00797ABE" w:rsidRPr="007376D7" w:rsidRDefault="007376D7" w:rsidP="00724965">
      <w:pPr>
        <w:rPr>
          <w:rFonts w:ascii="Arial" w:hAnsi="Arial" w:cs="Arial"/>
        </w:rPr>
      </w:pPr>
      <w:r w:rsidRPr="007376D7">
        <w:rPr>
          <w:rFonts w:ascii="Arial" w:hAnsi="Arial" w:cs="Arial"/>
        </w:rPr>
        <w:t>Ort, Datum, Unterschrift des / der aufklärenden Mitarbeiters / -in</w:t>
      </w:r>
    </w:p>
    <w:sectPr w:rsidR="00797ABE"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ristoph Scheffel" w:date="2021-08-11T13:26:00Z" w:initials="CS">
    <w:p w14:paraId="26E85118" w14:textId="77777777" w:rsidR="00B800DC" w:rsidRDefault="00B800DC">
      <w:pPr>
        <w:pStyle w:val="Kommentartext"/>
      </w:pPr>
      <w:r>
        <w:rPr>
          <w:rStyle w:val="Kommentarzeichen"/>
        </w:rPr>
        <w:annotationRef/>
      </w:r>
      <w:r>
        <w:t>Bedingungen für Studienteilnahme bei ESER… Obergrenze 45 vor allem, weil sich im Alter Emotionsregulation doch noch einmal verändert</w:t>
      </w:r>
    </w:p>
    <w:p w14:paraId="397BDE6F" w14:textId="77777777" w:rsidR="00B800DC" w:rsidRDefault="00B800DC">
      <w:pPr>
        <w:pStyle w:val="Kommentartext"/>
      </w:pPr>
    </w:p>
    <w:p w14:paraId="6011248F" w14:textId="77777777" w:rsidR="00B800DC" w:rsidRDefault="00B800DC">
      <w:pPr>
        <w:pStyle w:val="Kommentartext"/>
      </w:pPr>
      <w:r>
        <w:t>Gibt es für Westbrook weitere?</w:t>
      </w:r>
    </w:p>
  </w:comment>
  <w:comment w:id="2" w:author="Josephine Zerna" w:date="2021-08-11T13:59:00Z" w:initials="JZ">
    <w:p w14:paraId="736F7FCF" w14:textId="2002A805" w:rsidR="0073315B" w:rsidRDefault="0073315B">
      <w:pPr>
        <w:pStyle w:val="Kommentartext"/>
      </w:pPr>
      <w:r>
        <w:rPr>
          <w:rStyle w:val="Kommentarzeichen"/>
        </w:rPr>
        <w:annotationRef/>
      </w:r>
      <w:r>
        <w:t>Die YA Group war 18-30 Jahre, die OA Group war 63-88 Jahre. 45 sollte passen, da ist man ja kognitiv noch fitter als mit 63. Wenn wir genau sein wollen, dann aber 30.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1248F" w15:done="0"/>
  <w15:commentEx w15:paraId="736F7FCF" w15:paraIdParent="6011248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974F8" w14:textId="77777777" w:rsidR="00FC36E9" w:rsidRDefault="00FC36E9" w:rsidP="00A77480">
      <w:pPr>
        <w:spacing w:after="0" w:line="240" w:lineRule="auto"/>
      </w:pPr>
      <w:r>
        <w:separator/>
      </w:r>
    </w:p>
  </w:endnote>
  <w:endnote w:type="continuationSeparator" w:id="0">
    <w:p w14:paraId="39EA925B" w14:textId="77777777" w:rsidR="00FC36E9" w:rsidRDefault="00FC36E9"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73B2BD4C-803C-4BD4-B0D2-4B7249BE3A5A}"/>
    <w:embedBold r:id="rId2" w:fontKey="{307CA381-7567-44A1-A4B7-6479E4CF5887}"/>
    <w:embedBoldItalic r:id="rId3" w:fontKey="{2BF98CB2-1D84-41DF-9841-5F8043ED1FAF}"/>
  </w:font>
  <w:font w:name="Calibri">
    <w:panose1 w:val="020F0502020204030204"/>
    <w:charset w:val="00"/>
    <w:family w:val="swiss"/>
    <w:pitch w:val="variable"/>
    <w:sig w:usb0="E0002AFF" w:usb1="C000247B" w:usb2="00000009" w:usb3="00000000" w:csb0="000001FF" w:csb1="00000000"/>
    <w:embedRegular r:id="rId4" w:fontKey="{58401597-B623-4863-96B5-024C88A0CC60}"/>
    <w:embedBold r:id="rId5" w:fontKey="{1FB849F4-60BB-44ED-BC30-41A83734D70D}"/>
    <w:embedBoldItalic r:id="rId6" w:fontKey="{A5C243D4-3419-4562-8972-5C9066702FC1}"/>
  </w:font>
  <w:font w:name="Segoe UI">
    <w:panose1 w:val="020B0502040204020203"/>
    <w:charset w:val="00"/>
    <w:family w:val="swiss"/>
    <w:pitch w:val="variable"/>
    <w:sig w:usb0="E4002EFF" w:usb1="C000E47F" w:usb2="00000009" w:usb3="00000000" w:csb0="000001FF" w:csb1="00000000"/>
    <w:embedRegular r:id="rId7" w:fontKey="{9AF3C517-3048-43A9-A73B-21D3B8AEA320}"/>
  </w:font>
  <w:font w:name="Open Sans Light">
    <w:panose1 w:val="020B0306030504020204"/>
    <w:charset w:val="00"/>
    <w:family w:val="swiss"/>
    <w:pitch w:val="variable"/>
    <w:sig w:usb0="E00002EF" w:usb1="4000205B" w:usb2="00000028" w:usb3="00000000" w:csb0="0000019F" w:csb1="00000000"/>
    <w:embedRegular r:id="rId8" w:fontKey="{D780B694-C6CB-46FA-9D65-75CE40667EAD}"/>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6802EA51-0CE2-42B6-BDAB-BB679F10EBF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53231450" w:rsidR="00AA1040" w:rsidRDefault="00A77B7B" w:rsidP="00A77B7B">
    <w:pPr>
      <w:pStyle w:val="SeitenzahlFolgeseiten"/>
    </w:pPr>
    <w:r>
      <w:t xml:space="preserve">Seite </w:t>
    </w:r>
    <w:r>
      <w:fldChar w:fldCharType="begin"/>
    </w:r>
    <w:r>
      <w:instrText>PAGE   \* MERGEFORMAT</w:instrText>
    </w:r>
    <w:r>
      <w:fldChar w:fldCharType="separate"/>
    </w:r>
    <w:r w:rsidR="001746E5">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A48259" w14:textId="77777777" w:rsidR="00FC36E9" w:rsidRDefault="00FC36E9" w:rsidP="00A77480">
      <w:pPr>
        <w:spacing w:after="0" w:line="240" w:lineRule="auto"/>
      </w:pPr>
      <w:r>
        <w:separator/>
      </w:r>
    </w:p>
  </w:footnote>
  <w:footnote w:type="continuationSeparator" w:id="0">
    <w:p w14:paraId="4319FD4D" w14:textId="77777777" w:rsidR="00FC36E9" w:rsidRDefault="00FC36E9"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A511F"/>
    <w:rsid w:val="000B0B77"/>
    <w:rsid w:val="000B2430"/>
    <w:rsid w:val="001248B5"/>
    <w:rsid w:val="0016056A"/>
    <w:rsid w:val="001746E5"/>
    <w:rsid w:val="001C2D95"/>
    <w:rsid w:val="001C6AF9"/>
    <w:rsid w:val="00201940"/>
    <w:rsid w:val="00204B4C"/>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812AB"/>
    <w:rsid w:val="00484A22"/>
    <w:rsid w:val="00490B37"/>
    <w:rsid w:val="004E2CF4"/>
    <w:rsid w:val="004E300C"/>
    <w:rsid w:val="004E7D3D"/>
    <w:rsid w:val="004F13BC"/>
    <w:rsid w:val="005012DE"/>
    <w:rsid w:val="0050320A"/>
    <w:rsid w:val="00512155"/>
    <w:rsid w:val="005237F1"/>
    <w:rsid w:val="00550B7C"/>
    <w:rsid w:val="005517C0"/>
    <w:rsid w:val="00577651"/>
    <w:rsid w:val="00577C66"/>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7558"/>
    <w:rsid w:val="00E63765"/>
    <w:rsid w:val="00E64FF9"/>
    <w:rsid w:val="00E70A04"/>
    <w:rsid w:val="00E87128"/>
    <w:rsid w:val="00EA5D52"/>
    <w:rsid w:val="00EC0DB3"/>
    <w:rsid w:val="00EC20CA"/>
    <w:rsid w:val="00F01869"/>
    <w:rsid w:val="00F15FF5"/>
    <w:rsid w:val="00F9717F"/>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6B803B64-D3C8-41E3-AB10-CEBD73EE1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1670</Words>
  <Characters>10526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23</cp:revision>
  <cp:lastPrinted>2019-06-27T15:00:00Z</cp:lastPrinted>
  <dcterms:created xsi:type="dcterms:W3CDTF">2019-06-27T14:29:00Z</dcterms:created>
  <dcterms:modified xsi:type="dcterms:W3CDTF">2021-08-30T10:27:00Z</dcterms:modified>
</cp:coreProperties>
</file>