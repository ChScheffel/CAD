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525783D7" w:rsidR="007376D7" w:rsidRPr="007376D7" w:rsidRDefault="000A511F" w:rsidP="00724965">
      <w:pPr>
        <w:pStyle w:val="Tabellenberschrift"/>
      </w:pPr>
      <w:r>
        <w:t>„Subjektive Werte kognitiver Aufgaben“</w:t>
      </w:r>
      <w:r w:rsidR="001746E5">
        <w:t xml:space="preserve"> – Termin 1</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Im ersten Teil der Studie ist das Ziel herauszufinden, ob unterschiedliche Ausprägungen in der Eigenschaft Need for Cognition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770152F2"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Parallel möchten wir Elektromyographie-Daten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EMG-Messaufnehmer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XX 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7376D7" w:rsidRDefault="007376D7">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20455BE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Messaufnehmer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24005333"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6DD576F7"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Sie dienen dazu</w:t>
      </w:r>
      <w:r w:rsidR="00550B7C">
        <w:rPr>
          <w:rFonts w:ascii="Arial" w:hAnsi="Arial" w:cs="Arial"/>
          <w:highlight w:val="yellow"/>
        </w:rPr>
        <w:t>,</w:t>
      </w:r>
      <w:r w:rsidR="003B3D49" w:rsidRPr="003B3D49">
        <w:rPr>
          <w:rFonts w:ascii="Arial" w:hAnsi="Arial" w:cs="Arial"/>
          <w:highlight w:val="yellow"/>
        </w:rPr>
        <w:t xml:space="preserve"> </w:t>
      </w:r>
      <w:r w:rsidR="00550B7C">
        <w:rPr>
          <w:rFonts w:ascii="Arial" w:hAnsi="Arial" w:cs="Arial"/>
          <w:highlight w:val="yellow"/>
        </w:rPr>
        <w:t xml:space="preserve">Sie </w:t>
      </w:r>
      <w:r w:rsidR="003B3D49" w:rsidRPr="003B3D49">
        <w:rPr>
          <w:rFonts w:ascii="Arial" w:hAnsi="Arial" w:cs="Arial"/>
          <w:highlight w:val="yellow"/>
        </w:rPr>
        <w:t>vor den Untersuchungs</w:t>
      </w:r>
      <w:r w:rsidR="00550B7C">
        <w:rPr>
          <w:rFonts w:ascii="Arial" w:hAnsi="Arial" w:cs="Arial"/>
          <w:highlight w:val="yellow"/>
        </w:rPr>
        <w:t>-</w:t>
      </w:r>
      <w:r w:rsidR="003B3D49" w:rsidRPr="003B3D49">
        <w:rPr>
          <w:rFonts w:ascii="Arial" w:hAnsi="Arial" w:cs="Arial"/>
          <w:highlight w:val="yellow"/>
        </w:rPr>
        <w:t xml:space="preserve">zeitpunkten zu kontaktieren und Ihnen den Link zu den Online-Fragebögen zukommen zu lassen. </w:t>
      </w:r>
      <w:r w:rsidRPr="003B3D49">
        <w:rPr>
          <w:rFonts w:ascii="Arial" w:hAnsi="Arial" w:cs="Arial"/>
          <w:highlight w:val="yellow"/>
        </w:rPr>
        <w:t>Wir versichern, dass die</w:t>
      </w:r>
      <w:r w:rsidR="00550B7C">
        <w:rPr>
          <w:rFonts w:ascii="Arial" w:hAnsi="Arial" w:cs="Arial"/>
          <w:highlight w:val="yellow"/>
        </w:rPr>
        <w:t>se personenbezogenen</w:t>
      </w:r>
      <w:r w:rsidRPr="003B3D49">
        <w:rPr>
          <w:rFonts w:ascii="Arial" w:hAnsi="Arial" w:cs="Arial"/>
          <w:highlight w:val="yellow"/>
        </w:rPr>
        <w:t xml:space="preserv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Jens Syckor</w:t>
      </w:r>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1"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r w:rsidRPr="007376D7">
              <w:rPr>
                <w:rFonts w:ascii="Arial" w:hAnsi="Arial" w:cs="Arial"/>
              </w:rPr>
              <w:t>E-mail: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r w:rsidRPr="00550B7C">
              <w:rPr>
                <w:rFonts w:ascii="Arial" w:hAnsi="Arial" w:cs="Arial"/>
              </w:rPr>
              <w:t>E-mail: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7839D7FC"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sidR="00232859">
        <w:rPr>
          <w:rStyle w:val="Fett"/>
          <w:rFonts w:ascii="Arial" w:hAnsi="Arial" w:cs="Arial"/>
          <w:highlight w:val="yellow"/>
        </w:rPr>
        <w:t>Subjektive Werte kognitiver Aufgaben</w:t>
      </w:r>
      <w:r w:rsidRPr="00577651">
        <w:rPr>
          <w:rStyle w:val="Fett"/>
          <w:rFonts w:ascii="Arial" w:hAnsi="Arial" w:cs="Arial"/>
          <w:highlight w:val="yellow"/>
        </w:rPr>
        <w:t>“</w:t>
      </w:r>
      <w:r w:rsidR="00232859">
        <w:rPr>
          <w:rStyle w:val="Fett"/>
          <w:rFonts w:ascii="Arial" w:hAnsi="Arial" w:cs="Arial"/>
        </w:rPr>
        <w:t xml:space="preserve"> – Termin 1</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t>Ort, Datum, Unterschrift des / der aufklärenden Mitarbeiters / -in</w:t>
      </w:r>
    </w:p>
    <w:p w14:paraId="14DDCD5F" w14:textId="6A7E8D5B" w:rsidR="00232859" w:rsidRPr="007376D7" w:rsidRDefault="00232859" w:rsidP="00232859">
      <w:pPr>
        <w:jc w:val="both"/>
        <w:rPr>
          <w:rStyle w:val="Fett"/>
          <w:rFonts w:ascii="Arial" w:hAnsi="Arial" w:cs="Arial"/>
        </w:rPr>
      </w:pP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Pr>
          <w:rStyle w:val="Fett"/>
          <w:rFonts w:ascii="Arial" w:hAnsi="Arial" w:cs="Arial"/>
          <w:highlight w:val="yellow"/>
        </w:rPr>
        <w:t>Subjektive Werte kognitiver Aufgaben</w:t>
      </w:r>
      <w:r w:rsidRPr="00577651">
        <w:rPr>
          <w:rStyle w:val="Fett"/>
          <w:rFonts w:ascii="Arial" w:hAnsi="Arial" w:cs="Arial"/>
          <w:highlight w:val="yellow"/>
        </w:rPr>
        <w:t>“</w:t>
      </w:r>
      <w:r>
        <w:rPr>
          <w:rStyle w:val="Fett"/>
          <w:rFonts w:ascii="Arial" w:hAnsi="Arial" w:cs="Arial"/>
        </w:rPr>
        <w:t xml:space="preserve"> – Termin </w:t>
      </w:r>
      <w:r>
        <w:rPr>
          <w:rStyle w:val="Fett"/>
          <w:rFonts w:ascii="Arial" w:hAnsi="Arial" w:cs="Arial"/>
        </w:rPr>
        <w:t>2</w:t>
      </w:r>
      <w:bookmarkStart w:id="0" w:name="_GoBack"/>
      <w:bookmarkEnd w:id="0"/>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69C38CE3" w:rsidR="00232859" w:rsidRPr="007376D7" w:rsidRDefault="00232859" w:rsidP="00724965">
      <w:pPr>
        <w:rPr>
          <w:rFonts w:ascii="Arial" w:hAnsi="Arial" w:cs="Arial"/>
        </w:rPr>
      </w:pPr>
      <w:r w:rsidRPr="007376D7">
        <w:rPr>
          <w:rFonts w:ascii="Arial" w:hAnsi="Arial" w:cs="Arial"/>
        </w:rPr>
        <w:t>Ort, Datum, Unterschrift des / der aufklärenden Mitarbeiters / -in</w:t>
      </w:r>
    </w:p>
    <w:sectPr w:rsidR="00232859" w:rsidRPr="007376D7" w:rsidSect="003C178E">
      <w:headerReference w:type="even" r:id="rId12"/>
      <w:headerReference w:type="default" r:id="rId13"/>
      <w:footerReference w:type="even" r:id="rId14"/>
      <w:footerReference w:type="default" r:id="rId15"/>
      <w:headerReference w:type="first" r:id="rId16"/>
      <w:footerReference w:type="first" r:id="rId17"/>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F3A1D" w14:textId="77777777" w:rsidR="00F56141" w:rsidRDefault="00F56141" w:rsidP="00A77480">
      <w:pPr>
        <w:spacing w:after="0" w:line="240" w:lineRule="auto"/>
      </w:pPr>
      <w:r>
        <w:separator/>
      </w:r>
    </w:p>
  </w:endnote>
  <w:endnote w:type="continuationSeparator" w:id="0">
    <w:p w14:paraId="12103A66" w14:textId="77777777" w:rsidR="00F56141" w:rsidRDefault="00F56141"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7FF31823-E074-4BA5-AD75-31625A605C90}"/>
    <w:embedBold r:id="rId2" w:fontKey="{AB53E9D5-4CB8-46F2-A8C9-372015977C54}"/>
    <w:embedBoldItalic r:id="rId3" w:fontKey="{98B04F56-CC91-4F4E-BB00-0162D8991A7C}"/>
  </w:font>
  <w:font w:name="Calibri">
    <w:panose1 w:val="020F0502020204030204"/>
    <w:charset w:val="00"/>
    <w:family w:val="swiss"/>
    <w:pitch w:val="variable"/>
    <w:sig w:usb0="E0002AFF" w:usb1="C000247B" w:usb2="00000009" w:usb3="00000000" w:csb0="000001FF" w:csb1="00000000"/>
    <w:embedRegular r:id="rId4" w:fontKey="{DABB82EF-D254-44CE-8961-73FDA860D5F6}"/>
    <w:embedBold r:id="rId5" w:fontKey="{E7781CF8-8269-44B9-B7AE-FDFA02101EFB}"/>
    <w:embedBoldItalic r:id="rId6" w:fontKey="{DF0686E8-B2F5-4EE5-8964-AED1D7F8D5AA}"/>
  </w:font>
  <w:font w:name="Segoe UI">
    <w:panose1 w:val="020B0502040204020203"/>
    <w:charset w:val="00"/>
    <w:family w:val="swiss"/>
    <w:pitch w:val="variable"/>
    <w:sig w:usb0="E4002EFF" w:usb1="C000E47F" w:usb2="00000009" w:usb3="00000000" w:csb0="000001FF" w:csb1="00000000"/>
    <w:embedRegular r:id="rId7" w:fontKey="{77D1CE33-B9E7-46DD-A0DD-1DB0BCED3EE4}"/>
  </w:font>
  <w:font w:name="Open Sans Light">
    <w:panose1 w:val="020B0306030504020204"/>
    <w:charset w:val="00"/>
    <w:family w:val="swiss"/>
    <w:pitch w:val="variable"/>
    <w:sig w:usb0="E00002EF" w:usb1="4000205B" w:usb2="00000028" w:usb3="00000000" w:csb0="0000019F" w:csb1="00000000"/>
    <w:embedRegular r:id="rId8" w:fontKey="{2E55B22B-2D83-43E2-9FA0-075A9DEC3EC6}"/>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732F5835-4B33-4C0A-B789-C988B157AFF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3E00739F" w:rsidR="00AA1040" w:rsidRDefault="00A77B7B" w:rsidP="00A77B7B">
    <w:pPr>
      <w:pStyle w:val="SeitenzahlFolgeseiten"/>
    </w:pPr>
    <w:r>
      <w:t xml:space="preserve">Seite </w:t>
    </w:r>
    <w:r>
      <w:fldChar w:fldCharType="begin"/>
    </w:r>
    <w:r>
      <w:instrText>PAGE   \* MERGEFORMAT</w:instrText>
    </w:r>
    <w:r>
      <w:fldChar w:fldCharType="separate"/>
    </w:r>
    <w:r w:rsidR="00232859">
      <w:rPr>
        <w:noProof/>
      </w:rPr>
      <w:t>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9673E" w14:textId="77777777" w:rsidR="00F56141" w:rsidRDefault="00F56141" w:rsidP="00A77480">
      <w:pPr>
        <w:spacing w:after="0" w:line="240" w:lineRule="auto"/>
      </w:pPr>
      <w:r>
        <w:separator/>
      </w:r>
    </w:p>
  </w:footnote>
  <w:footnote w:type="continuationSeparator" w:id="0">
    <w:p w14:paraId="684E82AE" w14:textId="77777777" w:rsidR="00F56141" w:rsidRDefault="00F56141"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A511F"/>
    <w:rsid w:val="000B0B77"/>
    <w:rsid w:val="000B2430"/>
    <w:rsid w:val="001248B5"/>
    <w:rsid w:val="0016056A"/>
    <w:rsid w:val="001746E5"/>
    <w:rsid w:val="001C2D95"/>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66EB5"/>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7651"/>
    <w:rsid w:val="00577C66"/>
    <w:rsid w:val="005A224E"/>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7170"/>
    <w:rsid w:val="00E47558"/>
    <w:rsid w:val="00E63765"/>
    <w:rsid w:val="00E64FF9"/>
    <w:rsid w:val="00E70A04"/>
    <w:rsid w:val="00E87128"/>
    <w:rsid w:val="00EA5D52"/>
    <w:rsid w:val="00EC0DB3"/>
    <w:rsid w:val="00EC20CA"/>
    <w:rsid w:val="00F01869"/>
    <w:rsid w:val="00F15FF5"/>
    <w:rsid w:val="00F56141"/>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echsdsb.de/impressum-datenschutzerklaerung"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hristoph_scheffel@tu-dresden.de"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5D434A76-2C7E-4DC8-B0F7-45793AB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6</Pages>
  <Words>1932</Words>
  <Characters>12176</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27</cp:revision>
  <cp:lastPrinted>2019-06-27T15:00:00Z</cp:lastPrinted>
  <dcterms:created xsi:type="dcterms:W3CDTF">2019-06-27T14:29:00Z</dcterms:created>
  <dcterms:modified xsi:type="dcterms:W3CDTF">2021-08-31T14:08:00Z</dcterms:modified>
</cp:coreProperties>
</file>