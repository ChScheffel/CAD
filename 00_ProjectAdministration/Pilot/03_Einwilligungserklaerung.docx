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525783D7" w:rsidR="007376D7" w:rsidRPr="007376D7" w:rsidRDefault="000A511F" w:rsidP="00724965">
      <w:pPr>
        <w:pStyle w:val="Tabellenberschrift"/>
      </w:pPr>
      <w:r>
        <w:t>„Subjektive Werte kognitiver Aufgaben“</w:t>
      </w:r>
      <w:r w:rsidR="001746E5">
        <w:t xml:space="preserve"> – Termin 1</w:t>
      </w:r>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112ED083"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2D494CD6" w:rsidR="007376D7" w:rsidRPr="007376D7" w:rsidRDefault="004812AB" w:rsidP="00724965">
      <w:pPr>
        <w:jc w:val="both"/>
        <w:rPr>
          <w:rFonts w:ascii="Arial" w:hAnsi="Arial" w:cs="Arial"/>
        </w:rPr>
      </w:pPr>
      <w:r w:rsidRPr="00550B7C">
        <w:rPr>
          <w:rFonts w:ascii="Arial" w:hAnsi="Arial" w:cs="Arial"/>
        </w:rPr>
        <w:t xml:space="preserve">Im ersten Teil der Studie ist das Ziel herauszufinden, ob unterschiedliche Ausprägungen in der Eigenschaft Need </w:t>
      </w:r>
      <w:proofErr w:type="spellStart"/>
      <w:r w:rsidRPr="00550B7C">
        <w:rPr>
          <w:rFonts w:ascii="Arial" w:hAnsi="Arial" w:cs="Arial"/>
        </w:rPr>
        <w:t>for</w:t>
      </w:r>
      <w:proofErr w:type="spellEnd"/>
      <w:r w:rsidRPr="00550B7C">
        <w:rPr>
          <w:rFonts w:ascii="Arial" w:hAnsi="Arial" w:cs="Arial"/>
        </w:rPr>
        <w:t xml:space="preserve"> </w:t>
      </w:r>
      <w:proofErr w:type="spellStart"/>
      <w:r w:rsidRPr="00550B7C">
        <w:rPr>
          <w:rFonts w:ascii="Arial" w:hAnsi="Arial" w:cs="Arial"/>
        </w:rPr>
        <w:t>Cognition</w:t>
      </w:r>
      <w:proofErr w:type="spellEnd"/>
      <w:r w:rsidRPr="00550B7C">
        <w:rPr>
          <w:rFonts w:ascii="Arial" w:hAnsi="Arial" w:cs="Arial"/>
        </w:rPr>
        <w:t xml:space="preserve">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19D84742"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soziodemographische Merkmale erfasst.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147C30">
        <w:rPr>
          <w:rFonts w:ascii="Arial" w:hAnsi="Arial" w:cs="Arial"/>
        </w:rPr>
        <w:t xml:space="preserve">Der zweite Termin (eine Woche später) </w:t>
      </w:r>
      <w:r w:rsidR="005237F1" w:rsidRPr="00147C30">
        <w:rPr>
          <w:rFonts w:ascii="Arial" w:hAnsi="Arial" w:cs="Arial"/>
        </w:rPr>
        <w:lastRenderedPageBreak/>
        <w:t xml:space="preserve">umfasst ein </w:t>
      </w:r>
      <w:r w:rsidR="00E63765" w:rsidRPr="00147C30">
        <w:rPr>
          <w:rFonts w:ascii="Arial" w:hAnsi="Arial" w:cs="Arial"/>
        </w:rPr>
        <w:t>Emotionsregulationsexperiment am Computer</w:t>
      </w:r>
      <w:r w:rsidR="005237F1" w:rsidRPr="00147C30">
        <w:rPr>
          <w:rFonts w:ascii="Arial" w:hAnsi="Arial" w:cs="Arial"/>
        </w:rPr>
        <w:t xml:space="preserve">. Parallel möchten wir </w:t>
      </w:r>
      <w:proofErr w:type="spellStart"/>
      <w:r w:rsidR="005237F1" w:rsidRPr="00147C30">
        <w:rPr>
          <w:rFonts w:ascii="Arial" w:hAnsi="Arial" w:cs="Arial"/>
        </w:rPr>
        <w:t>Elektromyographie</w:t>
      </w:r>
      <w:proofErr w:type="spellEnd"/>
      <w:r w:rsidR="005237F1" w:rsidRPr="00147C30">
        <w:rPr>
          <w:rFonts w:ascii="Arial" w:hAnsi="Arial" w:cs="Arial"/>
        </w:rPr>
        <w:t>-Daten (EMG) erheben. Im Detail werden Sie zunächst die Strategien üben und es werden anschließend die EMG-Messaufnehmer angebracht (Dauer ca. 20 Minuten). Anschließend führen Sie das Computerexperime</w:t>
      </w:r>
      <w:r w:rsidR="00E63765" w:rsidRPr="00147C30">
        <w:rPr>
          <w:rFonts w:ascii="Arial" w:hAnsi="Arial" w:cs="Arial"/>
        </w:rPr>
        <w:t xml:space="preserve">nt durch (Dauer ca. 30 Minuten). Ihre Aufgabe besteht darin, negative Bilder zu betrachten. Dabei sollen Sie verschiedene Regulationsstrategien einsetzen, um aufkommende negative Emotionen zu regulieren. Es folgt eine kurze Nachbefragung. Zuletzt erhalten Sie zwei Tage nach Abschluss dieses Teils eine E-Mail mit einer Reihe an Fragebögen, die wir Sie bitten würden, auszufüllen. Das Ausfüllen der Fragebögen wird ca. </w:t>
      </w:r>
      <w:r w:rsidR="00476796" w:rsidRPr="00147C30">
        <w:rPr>
          <w:rFonts w:ascii="Arial" w:hAnsi="Arial" w:cs="Arial"/>
        </w:rPr>
        <w:t xml:space="preserve">30 </w:t>
      </w:r>
      <w:r w:rsidR="00E63765" w:rsidRPr="00147C30">
        <w:rPr>
          <w:rFonts w:ascii="Arial" w:hAnsi="Arial" w:cs="Arial"/>
        </w:rPr>
        <w:t xml:space="preserve">Minuten in Anspruch nehmen. </w:t>
      </w:r>
      <w:r w:rsidR="00D50651" w:rsidRPr="00147C30">
        <w:rPr>
          <w:rFonts w:ascii="Arial" w:hAnsi="Arial" w:cs="Arial"/>
        </w:rPr>
        <w:t>Diese dienen der Erfassung spezieller Persönlichkeitsmerkmale</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01FF3475"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t>
      </w:r>
      <w:r w:rsidR="00147C30">
        <w:rPr>
          <w:rFonts w:ascii="Arial" w:hAnsi="Arial" w:cs="Arial"/>
        </w:rPr>
        <w:t>pauschal 30 Euro</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604D4715" w:rsidR="00A67934" w:rsidRDefault="007376D7" w:rsidP="00202199">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E4341C0" w:rsidR="007376D7" w:rsidRPr="00147C30" w:rsidRDefault="007376D7">
      <w:pPr>
        <w:jc w:val="both"/>
        <w:rPr>
          <w:rFonts w:ascii="Arial" w:hAnsi="Arial" w:cs="Arial"/>
        </w:rPr>
      </w:pPr>
      <w:r w:rsidRPr="007376D7">
        <w:rPr>
          <w:rFonts w:ascii="Arial" w:hAnsi="Arial" w:cs="Arial"/>
        </w:rPr>
        <w:t xml:space="preserve">Bei der Emotionsregulations-Aufgabe werden Sie eine Reihe an sehr negativen Bildern sehen. Diese können gegebenenfalls Ekel hervorrufen oder verstörend wirken. Weitere Risiken, Beschwerden oder </w:t>
      </w:r>
      <w:r w:rsidRPr="00147C30">
        <w:rPr>
          <w:rFonts w:ascii="Arial" w:hAnsi="Arial" w:cs="Arial"/>
        </w:rPr>
        <w:t>Begleiterscheinungen sind nicht zu erwarten.</w:t>
      </w:r>
    </w:p>
    <w:p w14:paraId="52146793" w14:textId="752422C8" w:rsidR="007376D7" w:rsidRDefault="007376D7" w:rsidP="00724965">
      <w:pPr>
        <w:jc w:val="both"/>
        <w:rPr>
          <w:rFonts w:ascii="Arial" w:hAnsi="Arial" w:cs="Arial"/>
        </w:rPr>
      </w:pPr>
      <w:r w:rsidRPr="00147C30">
        <w:rPr>
          <w:rFonts w:ascii="Arial" w:hAnsi="Arial" w:cs="Arial"/>
        </w:rPr>
        <w:t xml:space="preserve">Zur Ableitung der </w:t>
      </w:r>
      <w:r w:rsidR="00A67934" w:rsidRPr="00147C30">
        <w:rPr>
          <w:rFonts w:ascii="Arial" w:hAnsi="Arial" w:cs="Arial"/>
        </w:rPr>
        <w:t>Muskelaktivität</w:t>
      </w:r>
      <w:r w:rsidRPr="00147C30">
        <w:rPr>
          <w:rFonts w:ascii="Arial" w:hAnsi="Arial" w:cs="Arial"/>
        </w:rPr>
        <w:t xml:space="preserve"> mittels E</w:t>
      </w:r>
      <w:r w:rsidR="00A67934" w:rsidRPr="00147C30">
        <w:rPr>
          <w:rFonts w:ascii="Arial" w:hAnsi="Arial" w:cs="Arial"/>
        </w:rPr>
        <w:t>MG</w:t>
      </w:r>
      <w:r w:rsidRPr="00147C30">
        <w:rPr>
          <w:rFonts w:ascii="Arial" w:hAnsi="Arial" w:cs="Arial"/>
        </w:rPr>
        <w:t xml:space="preserve"> werden Messaufnehmer eingesetzt, die</w:t>
      </w:r>
      <w:r w:rsidR="00147C30" w:rsidRPr="00147C30">
        <w:rPr>
          <w:rFonts w:ascii="Arial" w:hAnsi="Arial" w:cs="Arial"/>
        </w:rPr>
        <w:t xml:space="preserve"> im Gesicht</w:t>
      </w:r>
      <w:r w:rsidRPr="00147C30">
        <w:rPr>
          <w:rFonts w:ascii="Arial" w:hAnsi="Arial" w:cs="Arial"/>
        </w:rPr>
        <w:t xml:space="preserve"> </w:t>
      </w:r>
      <w:r w:rsidR="00A67934" w:rsidRPr="00147C30">
        <w:rPr>
          <w:rFonts w:ascii="Arial" w:hAnsi="Arial" w:cs="Arial"/>
        </w:rPr>
        <w:t>auf die Haut aufgeklebt werden. Dabei wird ein</w:t>
      </w:r>
      <w:r w:rsidRPr="00147C30">
        <w:rPr>
          <w:rFonts w:ascii="Arial" w:hAnsi="Arial" w:cs="Arial"/>
        </w:rPr>
        <w:t xml:space="preserve"> salzhaltiges, leitfähiges Gel </w:t>
      </w:r>
      <w:r w:rsidR="00A67934" w:rsidRPr="00147C30">
        <w:rPr>
          <w:rFonts w:ascii="Arial" w:hAnsi="Arial" w:cs="Arial"/>
        </w:rPr>
        <w:t>verwendet</w:t>
      </w:r>
      <w:r w:rsidRPr="00147C30">
        <w:rPr>
          <w:rFonts w:ascii="Arial" w:hAnsi="Arial" w:cs="Arial"/>
        </w:rPr>
        <w:t xml:space="preserve">, das zudem reinigende Partikel enthält. Es handelt sich dabei um ein Medizinprodukt. </w:t>
      </w:r>
      <w:r w:rsidR="00A67934" w:rsidRPr="00147C30">
        <w:rPr>
          <w:rFonts w:ascii="Arial" w:hAnsi="Arial" w:cs="Arial"/>
        </w:rPr>
        <w:t>Bestimmte Partikel des Gels können die Haut leicht aufrauen</w:t>
      </w:r>
      <w:r w:rsidRPr="00147C30">
        <w:rPr>
          <w:rFonts w:ascii="Arial" w:hAnsi="Arial" w:cs="Arial"/>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6600E6E4"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w:t>
      </w:r>
      <w:r w:rsidRPr="00147C30">
        <w:rPr>
          <w:rFonts w:ascii="Arial" w:hAnsi="Arial" w:cs="Arial"/>
        </w:rPr>
        <w:t>Sie zwischen 18-</w:t>
      </w:r>
      <w:r w:rsidR="00147C30" w:rsidRPr="00147C30">
        <w:rPr>
          <w:rFonts w:ascii="Arial" w:hAnsi="Arial" w:cs="Arial"/>
        </w:rPr>
        <w:t>30</w:t>
      </w:r>
      <w:r w:rsidR="00147C30" w:rsidRPr="00147C30">
        <w:rPr>
          <w:rFonts w:ascii="Arial" w:hAnsi="Arial" w:cs="Arial"/>
        </w:rPr>
        <w:t xml:space="preserve"> </w:t>
      </w:r>
      <w:r w:rsidRPr="00147C30">
        <w:rPr>
          <w:rFonts w:ascii="Arial" w:hAnsi="Arial" w:cs="Arial"/>
        </w:rPr>
        <w:t>Jahre alt sind und fließend Deutsch sprechen. Außerdem sollten Sie über normale oder korrigierte Sehfähigkeit</w:t>
      </w:r>
      <w:r w:rsidRPr="00147C30">
        <w:rPr>
          <w:rFonts w:ascii="Arial" w:hAnsi="Arial" w:cs="Arial"/>
          <w:color w:val="FF0000"/>
        </w:rPr>
        <w:t xml:space="preserve"> </w:t>
      </w:r>
      <w:r w:rsidRPr="00147C30">
        <w:rPr>
          <w:rFonts w:ascii="Arial" w:hAnsi="Arial" w:cs="Arial"/>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w:t>
      </w:r>
      <w:r w:rsidRPr="007376D7">
        <w:rPr>
          <w:rFonts w:ascii="Arial" w:hAnsi="Arial" w:cs="Arial"/>
        </w:rPr>
        <w:lastRenderedPageBreak/>
        <w:t xml:space="preserve">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147C30"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147C30">
        <w:rPr>
          <w:rFonts w:ascii="Arial" w:hAnsi="Arial" w:cs="Arial"/>
          <w:b w:val="0"/>
          <w:i/>
          <w:color w:val="auto"/>
          <w:sz w:val="20"/>
          <w:szCs w:val="20"/>
        </w:rPr>
        <w:t>8.1</w:t>
      </w:r>
      <w:r w:rsidRPr="00147C30">
        <w:rPr>
          <w:rFonts w:ascii="Arial" w:hAnsi="Arial" w:cs="Arial"/>
          <w:b w:val="0"/>
          <w:i/>
          <w:color w:val="auto"/>
          <w:sz w:val="20"/>
          <w:szCs w:val="20"/>
        </w:rPr>
        <w:tab/>
        <w:t>Was passiert mit meinen Daten?</w:t>
      </w:r>
    </w:p>
    <w:p w14:paraId="1884A1B4" w14:textId="6DD576F7" w:rsidR="007376D7" w:rsidRPr="007376D7" w:rsidRDefault="007376D7" w:rsidP="00724965">
      <w:pPr>
        <w:jc w:val="both"/>
        <w:rPr>
          <w:rFonts w:ascii="Arial" w:hAnsi="Arial" w:cs="Arial"/>
        </w:rPr>
      </w:pPr>
      <w:r w:rsidRPr="00147C30">
        <w:rPr>
          <w:rFonts w:ascii="Arial" w:hAnsi="Arial" w:cs="Arial"/>
        </w:rPr>
        <w:t>Folgende Daten werden ausschließlich zur Kontaktaufnahme zu Ihrer Person verarbeitet: Name, Adresse</w:t>
      </w:r>
      <w:r w:rsidR="003B3D49" w:rsidRPr="00147C30">
        <w:rPr>
          <w:rFonts w:ascii="Arial" w:hAnsi="Arial" w:cs="Arial"/>
        </w:rPr>
        <w:t>, E-Mail-Adresse</w:t>
      </w:r>
      <w:r w:rsidRPr="00147C30">
        <w:rPr>
          <w:rFonts w:ascii="Arial" w:hAnsi="Arial" w:cs="Arial"/>
        </w:rPr>
        <w:t xml:space="preserve"> und ggf. Telefonnummer. </w:t>
      </w:r>
      <w:r w:rsidR="003B3D49" w:rsidRPr="00147C30">
        <w:rPr>
          <w:rFonts w:ascii="Arial" w:hAnsi="Arial" w:cs="Arial"/>
        </w:rPr>
        <w:t>Sie dienen dazu</w:t>
      </w:r>
      <w:r w:rsidR="00550B7C" w:rsidRPr="00147C30">
        <w:rPr>
          <w:rFonts w:ascii="Arial" w:hAnsi="Arial" w:cs="Arial"/>
        </w:rPr>
        <w:t>,</w:t>
      </w:r>
      <w:r w:rsidR="003B3D49" w:rsidRPr="00147C30">
        <w:rPr>
          <w:rFonts w:ascii="Arial" w:hAnsi="Arial" w:cs="Arial"/>
        </w:rPr>
        <w:t xml:space="preserve"> </w:t>
      </w:r>
      <w:r w:rsidR="00550B7C" w:rsidRPr="00147C30">
        <w:rPr>
          <w:rFonts w:ascii="Arial" w:hAnsi="Arial" w:cs="Arial"/>
        </w:rPr>
        <w:t xml:space="preserve">Sie </w:t>
      </w:r>
      <w:r w:rsidR="003B3D49" w:rsidRPr="00147C30">
        <w:rPr>
          <w:rFonts w:ascii="Arial" w:hAnsi="Arial" w:cs="Arial"/>
        </w:rPr>
        <w:t>vor den Untersuchungs</w:t>
      </w:r>
      <w:r w:rsidR="00550B7C" w:rsidRPr="00147C30">
        <w:rPr>
          <w:rFonts w:ascii="Arial" w:hAnsi="Arial" w:cs="Arial"/>
        </w:rPr>
        <w:t>-</w:t>
      </w:r>
      <w:proofErr w:type="spellStart"/>
      <w:r w:rsidR="003B3D49" w:rsidRPr="00147C30">
        <w:rPr>
          <w:rFonts w:ascii="Arial" w:hAnsi="Arial" w:cs="Arial"/>
        </w:rPr>
        <w:t>zeitpunkten</w:t>
      </w:r>
      <w:proofErr w:type="spellEnd"/>
      <w:r w:rsidR="003B3D49" w:rsidRPr="00147C30">
        <w:rPr>
          <w:rFonts w:ascii="Arial" w:hAnsi="Arial" w:cs="Arial"/>
        </w:rPr>
        <w:t xml:space="preserve"> zu kontaktieren und Ihnen den Link zu den Online-Fragebögen zukommen zu lassen. </w:t>
      </w:r>
      <w:r w:rsidRPr="00147C30">
        <w:rPr>
          <w:rFonts w:ascii="Arial" w:hAnsi="Arial" w:cs="Arial"/>
        </w:rPr>
        <w:t>Wir versichern, dass die</w:t>
      </w:r>
      <w:r w:rsidR="00550B7C" w:rsidRPr="00147C30">
        <w:rPr>
          <w:rFonts w:ascii="Arial" w:hAnsi="Arial" w:cs="Arial"/>
        </w:rPr>
        <w:t>se personenbezogenen</w:t>
      </w:r>
      <w:r w:rsidRPr="00147C30">
        <w:rPr>
          <w:rFonts w:ascii="Arial" w:hAnsi="Arial" w:cs="Arial"/>
        </w:rPr>
        <w:t xml:space="preserve"> Daten unverzüglich gelöscht werden, sobald</w:t>
      </w:r>
      <w:r w:rsidR="003B3D49" w:rsidRPr="00147C30">
        <w:rPr>
          <w:rFonts w:ascii="Arial" w:hAnsi="Arial" w:cs="Arial"/>
        </w:rPr>
        <w:t xml:space="preserve"> die Datenerhebung beendet ist. </w:t>
      </w:r>
      <w:r w:rsidRPr="00147C30">
        <w:rPr>
          <w:rFonts w:ascii="Arial" w:hAnsi="Arial" w:cs="Arial"/>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14:paraId="269F6B7C" w14:textId="5C52AB36"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 xml:space="preserve">Jens </w:t>
      </w:r>
      <w:proofErr w:type="spellStart"/>
      <w:r w:rsidR="003B3D49">
        <w:rPr>
          <w:rFonts w:ascii="Arial" w:hAnsi="Arial" w:cs="Arial"/>
        </w:rPr>
        <w:t>Syckor</w:t>
      </w:r>
      <w:proofErr w:type="spellEnd"/>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1"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proofErr w:type="spellStart"/>
            <w:r w:rsidRPr="00550B7C">
              <w:rPr>
                <w:rFonts w:ascii="Arial" w:hAnsi="Arial" w:cs="Arial"/>
              </w:rPr>
              <w:t>E-mail</w:t>
            </w:r>
            <w:proofErr w:type="spellEnd"/>
            <w:r w:rsidRPr="00550B7C">
              <w:rPr>
                <w:rFonts w:ascii="Arial" w:hAnsi="Arial" w:cs="Arial"/>
              </w:rPr>
              <w:t>: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7839D7FC"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w:t>
      </w:r>
      <w:r w:rsidRPr="00147C30">
        <w:rPr>
          <w:rStyle w:val="Fett"/>
          <w:rFonts w:ascii="Arial" w:hAnsi="Arial" w:cs="Arial"/>
        </w:rPr>
        <w:t>Studie „</w:t>
      </w:r>
      <w:r w:rsidR="00232859" w:rsidRPr="00147C30">
        <w:rPr>
          <w:rStyle w:val="Fett"/>
          <w:rFonts w:ascii="Arial" w:hAnsi="Arial" w:cs="Arial"/>
        </w:rPr>
        <w:t>Subjektive Werte kognitiver Aufgaben</w:t>
      </w:r>
      <w:r w:rsidRPr="00147C30">
        <w:rPr>
          <w:rStyle w:val="Fett"/>
          <w:rFonts w:ascii="Arial" w:hAnsi="Arial" w:cs="Arial"/>
        </w:rPr>
        <w:t>“</w:t>
      </w:r>
      <w:r w:rsidR="00232859" w:rsidRPr="00147C30">
        <w:rPr>
          <w:rStyle w:val="Fett"/>
          <w:rFonts w:ascii="Arial" w:hAnsi="Arial" w:cs="Arial"/>
        </w:rPr>
        <w:t xml:space="preserve"> –</w:t>
      </w:r>
      <w:r w:rsidR="00232859">
        <w:rPr>
          <w:rStyle w:val="Fett"/>
          <w:rFonts w:ascii="Arial" w:hAnsi="Arial" w:cs="Arial"/>
        </w:rPr>
        <w:t xml:space="preserve"> Termin 1</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6FBAF844" w:rsidR="00797ABE"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14DDCD5F" w14:textId="6A7E8D5B" w:rsidR="00232859" w:rsidRPr="007376D7" w:rsidRDefault="00232859" w:rsidP="00232859">
      <w:pPr>
        <w:jc w:val="both"/>
        <w:rPr>
          <w:rStyle w:val="Fett"/>
          <w:rFonts w:ascii="Arial" w:hAnsi="Arial" w:cs="Arial"/>
        </w:rPr>
      </w:pPr>
      <w:r w:rsidRPr="007376D7">
        <w:rPr>
          <w:rStyle w:val="Fett"/>
          <w:rFonts w:ascii="Arial" w:hAnsi="Arial" w:cs="Arial"/>
        </w:rPr>
        <w:lastRenderedPageBreak/>
        <w:t>Einwillig</w:t>
      </w:r>
      <w:bookmarkStart w:id="0" w:name="_GoBack"/>
      <w:bookmarkEnd w:id="0"/>
      <w:r w:rsidRPr="007376D7">
        <w:rPr>
          <w:rStyle w:val="Fett"/>
          <w:rFonts w:ascii="Arial" w:hAnsi="Arial" w:cs="Arial"/>
        </w:rPr>
        <w:t xml:space="preserve">ungserklärung zur </w:t>
      </w:r>
      <w:r w:rsidRPr="00147C30">
        <w:rPr>
          <w:rStyle w:val="Fett"/>
          <w:rFonts w:ascii="Arial" w:hAnsi="Arial" w:cs="Arial"/>
        </w:rPr>
        <w:t>Studie „Subjektive Werte kognitiver Aufgaben“ –</w:t>
      </w:r>
      <w:r>
        <w:rPr>
          <w:rStyle w:val="Fett"/>
          <w:rFonts w:ascii="Arial" w:hAnsi="Arial" w:cs="Arial"/>
        </w:rPr>
        <w:t xml:space="preserve"> Termin 2</w:t>
      </w:r>
    </w:p>
    <w:p w14:paraId="1C1C6FE2" w14:textId="77777777" w:rsidR="00232859" w:rsidRPr="007376D7" w:rsidRDefault="00232859" w:rsidP="00232859">
      <w:pPr>
        <w:jc w:val="both"/>
        <w:rPr>
          <w:rFonts w:ascii="Arial" w:hAnsi="Arial" w:cs="Arial"/>
        </w:rPr>
      </w:pPr>
      <w:r w:rsidRPr="007376D7">
        <w:rPr>
          <w:rFonts w:ascii="Arial" w:hAnsi="Arial" w:cs="Arial"/>
        </w:rPr>
        <w:t>Persönliche Daten:</w:t>
      </w:r>
    </w:p>
    <w:p w14:paraId="09FCF7B0" w14:textId="77777777" w:rsidR="00232859" w:rsidRPr="007376D7" w:rsidRDefault="00232859" w:rsidP="00232859">
      <w:pPr>
        <w:jc w:val="both"/>
        <w:rPr>
          <w:rFonts w:ascii="Arial" w:hAnsi="Arial" w:cs="Arial"/>
        </w:rPr>
      </w:pPr>
    </w:p>
    <w:p w14:paraId="48B6D276"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p>
    <w:p w14:paraId="28B4C333" w14:textId="77777777" w:rsidR="00232859" w:rsidRPr="007376D7" w:rsidRDefault="00232859" w:rsidP="00232859">
      <w:pPr>
        <w:jc w:val="both"/>
        <w:rPr>
          <w:rFonts w:ascii="Arial" w:hAnsi="Arial" w:cs="Arial"/>
        </w:rPr>
      </w:pPr>
      <w:r w:rsidRPr="007376D7">
        <w:rPr>
          <w:rFonts w:ascii="Arial" w:hAnsi="Arial" w:cs="Arial"/>
        </w:rPr>
        <w:t>Name, Vorname</w:t>
      </w:r>
    </w:p>
    <w:p w14:paraId="39B13632" w14:textId="77777777" w:rsidR="00232859" w:rsidRPr="007376D7" w:rsidRDefault="00232859" w:rsidP="00232859">
      <w:pPr>
        <w:jc w:val="both"/>
        <w:rPr>
          <w:rFonts w:ascii="Arial" w:hAnsi="Arial" w:cs="Arial"/>
        </w:rPr>
      </w:pPr>
    </w:p>
    <w:p w14:paraId="5E78FE9E" w14:textId="77777777" w:rsidR="00232859" w:rsidRPr="007376D7" w:rsidRDefault="00232859" w:rsidP="00232859">
      <w:pPr>
        <w:jc w:val="both"/>
        <w:rPr>
          <w:rFonts w:ascii="Arial" w:hAnsi="Arial" w:cs="Arial"/>
          <w:b/>
        </w:rPr>
      </w:pPr>
      <w:r w:rsidRPr="007376D7">
        <w:rPr>
          <w:rFonts w:ascii="Arial" w:hAnsi="Arial" w:cs="Arial"/>
          <w:b/>
        </w:rPr>
        <w:t>Studienteilnahme</w:t>
      </w:r>
    </w:p>
    <w:p w14:paraId="62CCE729" w14:textId="77777777" w:rsidR="00232859" w:rsidRPr="007376D7" w:rsidRDefault="00232859" w:rsidP="00232859">
      <w:pPr>
        <w:jc w:val="both"/>
        <w:rPr>
          <w:rFonts w:ascii="Arial" w:hAnsi="Arial" w:cs="Arial"/>
        </w:rPr>
      </w:pPr>
    </w:p>
    <w:p w14:paraId="69CD0215" w14:textId="77777777" w:rsidR="00232859" w:rsidRPr="007376D7" w:rsidRDefault="00232859" w:rsidP="00232859">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78D5D8EF"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3EF04BF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239E7E5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p>
    <w:p w14:paraId="1260EFDA"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2BDE2C6D"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55B2E37" w14:textId="77777777" w:rsidR="00232859" w:rsidRPr="007376D7" w:rsidRDefault="00232859" w:rsidP="00232859">
      <w:pPr>
        <w:jc w:val="both"/>
        <w:rPr>
          <w:rFonts w:ascii="Arial" w:hAnsi="Arial" w:cs="Arial"/>
        </w:rPr>
      </w:pPr>
    </w:p>
    <w:p w14:paraId="16089494" w14:textId="77777777" w:rsidR="00232859" w:rsidRPr="007376D7" w:rsidRDefault="00232859" w:rsidP="00232859">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6238A5C4" w14:textId="77777777" w:rsidR="00232859" w:rsidRPr="007376D7" w:rsidRDefault="00232859" w:rsidP="00232859">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323C2C4B" w14:textId="77777777" w:rsidR="00232859" w:rsidRPr="007376D7" w:rsidRDefault="00232859" w:rsidP="00232859">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497BF5CA" w14:textId="77777777" w:rsidR="00232859" w:rsidRPr="007376D7" w:rsidRDefault="00232859" w:rsidP="00232859">
      <w:pPr>
        <w:jc w:val="both"/>
        <w:rPr>
          <w:rFonts w:ascii="Arial" w:hAnsi="Arial" w:cs="Arial"/>
        </w:rPr>
      </w:pPr>
      <w:r w:rsidRPr="007376D7">
        <w:rPr>
          <w:rFonts w:ascii="Arial" w:hAnsi="Arial" w:cs="Arial"/>
        </w:rPr>
        <w:t>Sind alle Fragen durch die Aufklärung beantwortet worden?</w:t>
      </w:r>
    </w:p>
    <w:p w14:paraId="3391173B" w14:textId="77777777" w:rsidR="00232859" w:rsidRPr="007376D7" w:rsidRDefault="00232859" w:rsidP="00232859">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60350BE5" w14:textId="77777777" w:rsidR="00232859" w:rsidRPr="007376D7" w:rsidRDefault="00232859" w:rsidP="00232859">
      <w:pPr>
        <w:jc w:val="both"/>
        <w:rPr>
          <w:rFonts w:ascii="Arial" w:hAnsi="Arial" w:cs="Arial"/>
        </w:rPr>
      </w:pPr>
      <w:r w:rsidRPr="007376D7">
        <w:rPr>
          <w:rFonts w:ascii="Arial" w:hAnsi="Arial" w:cs="Arial"/>
        </w:rPr>
        <w:t>Ich willige ein, als Proband an dieser Studie teilzunehmen.</w:t>
      </w:r>
    </w:p>
    <w:p w14:paraId="6E164BBF" w14:textId="77777777" w:rsidR="00232859" w:rsidRPr="007376D7" w:rsidRDefault="00232859" w:rsidP="00232859">
      <w:pPr>
        <w:jc w:val="both"/>
        <w:rPr>
          <w:rFonts w:ascii="Arial" w:hAnsi="Arial" w:cs="Arial"/>
        </w:rPr>
      </w:pPr>
    </w:p>
    <w:p w14:paraId="6864CC61" w14:textId="77777777" w:rsidR="00232859" w:rsidRPr="007376D7" w:rsidRDefault="00232859" w:rsidP="00232859">
      <w:pPr>
        <w:jc w:val="both"/>
        <w:rPr>
          <w:rFonts w:ascii="Arial" w:hAnsi="Arial" w:cs="Arial"/>
        </w:rPr>
      </w:pPr>
    </w:p>
    <w:p w14:paraId="7E0197F3"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E2F4901" w14:textId="77777777" w:rsidR="00232859" w:rsidRPr="007376D7" w:rsidRDefault="00232859" w:rsidP="00232859">
      <w:pPr>
        <w:jc w:val="both"/>
        <w:rPr>
          <w:rFonts w:ascii="Arial" w:hAnsi="Arial" w:cs="Arial"/>
        </w:rPr>
      </w:pPr>
      <w:r w:rsidRPr="007376D7">
        <w:rPr>
          <w:rFonts w:ascii="Arial" w:hAnsi="Arial" w:cs="Arial"/>
        </w:rPr>
        <w:t>Ort, Datum, Unterschrift der Probandin / des Probanden</w:t>
      </w:r>
    </w:p>
    <w:p w14:paraId="17106B6E" w14:textId="77777777" w:rsidR="00232859" w:rsidRPr="007376D7" w:rsidRDefault="00232859" w:rsidP="00232859">
      <w:pPr>
        <w:rPr>
          <w:rFonts w:ascii="Arial" w:hAnsi="Arial" w:cs="Arial"/>
        </w:rPr>
      </w:pPr>
    </w:p>
    <w:p w14:paraId="6BF61A0C" w14:textId="77777777" w:rsidR="00232859" w:rsidRPr="007376D7" w:rsidRDefault="00232859" w:rsidP="00232859">
      <w:pPr>
        <w:rPr>
          <w:rFonts w:ascii="Arial" w:hAnsi="Arial" w:cs="Arial"/>
        </w:rPr>
      </w:pPr>
    </w:p>
    <w:p w14:paraId="5B523C50" w14:textId="77777777" w:rsidR="00232859" w:rsidRPr="007376D7" w:rsidRDefault="00232859" w:rsidP="00232859">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2D32BFB" w14:textId="69C38CE3" w:rsidR="00232859" w:rsidRPr="007376D7" w:rsidRDefault="00232859"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sectPr w:rsidR="00232859" w:rsidRPr="007376D7" w:rsidSect="003C178E">
      <w:headerReference w:type="even" r:id="rId12"/>
      <w:headerReference w:type="default" r:id="rId13"/>
      <w:footerReference w:type="even" r:id="rId14"/>
      <w:footerReference w:type="default" r:id="rId15"/>
      <w:headerReference w:type="first" r:id="rId16"/>
      <w:footerReference w:type="first" r:id="rId17"/>
      <w:pgSz w:w="11906" w:h="16838" w:code="9"/>
      <w:pgMar w:top="1560" w:right="1134" w:bottom="1418" w:left="1701" w:header="0"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9F5B8" w14:textId="77777777" w:rsidR="00A22DDC" w:rsidRDefault="00A22DDC" w:rsidP="00A77480">
      <w:pPr>
        <w:spacing w:after="0" w:line="240" w:lineRule="auto"/>
      </w:pPr>
      <w:r>
        <w:separator/>
      </w:r>
    </w:p>
  </w:endnote>
  <w:endnote w:type="continuationSeparator" w:id="0">
    <w:p w14:paraId="4604C97E" w14:textId="77777777" w:rsidR="00A22DDC" w:rsidRDefault="00A22DDC"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28CFC3DA-C901-45AE-9832-1BFA77583148}"/>
    <w:embedBold r:id="rId2" w:fontKey="{9A51F039-A940-43EB-8974-A92E92634476}"/>
    <w:embedBoldItalic r:id="rId3" w:fontKey="{CC29FA30-5A38-45BF-963F-44EBF70A9428}"/>
  </w:font>
  <w:font w:name="Calibri">
    <w:panose1 w:val="020F0502020204030204"/>
    <w:charset w:val="00"/>
    <w:family w:val="swiss"/>
    <w:pitch w:val="variable"/>
    <w:sig w:usb0="E0002AFF" w:usb1="C000247B" w:usb2="00000009" w:usb3="00000000" w:csb0="000001FF" w:csb1="00000000"/>
    <w:embedRegular r:id="rId4" w:fontKey="{93693FD5-1FC1-43D4-85C7-99CDB87CF24C}"/>
    <w:embedBold r:id="rId5" w:fontKey="{79322E94-7167-4B1B-B45F-628028E32ADB}"/>
    <w:embedBoldItalic r:id="rId6" w:fontKey="{AC80E97A-BC8A-4EB3-BAEF-8317FCA2646F}"/>
  </w:font>
  <w:font w:name="Segoe UI">
    <w:panose1 w:val="020B0502040204020203"/>
    <w:charset w:val="00"/>
    <w:family w:val="swiss"/>
    <w:pitch w:val="variable"/>
    <w:sig w:usb0="E4002EFF" w:usb1="C000E47F" w:usb2="00000009" w:usb3="00000000" w:csb0="000001FF" w:csb1="00000000"/>
    <w:embedRegular r:id="rId7" w:fontKey="{F5C0B6BA-AD25-4FED-8DA9-70E0948885EB}"/>
  </w:font>
  <w:font w:name="Open Sans Light">
    <w:panose1 w:val="020B0306030504020204"/>
    <w:charset w:val="00"/>
    <w:family w:val="swiss"/>
    <w:pitch w:val="variable"/>
    <w:sig w:usb0="E00002EF" w:usb1="4000205B" w:usb2="00000028" w:usb3="00000000" w:csb0="0000019F" w:csb1="00000000"/>
    <w:embedRegular r:id="rId8" w:fontKey="{A9D95DCE-770F-4466-8964-3AD7F8E1EB34}"/>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10689486-B6FD-4F62-947E-F6AED814A2DD}"/>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53FF06FC" w:rsidR="00AA1040" w:rsidRDefault="00A77B7B" w:rsidP="00A77B7B">
    <w:pPr>
      <w:pStyle w:val="SeitenzahlFolgeseiten"/>
    </w:pPr>
    <w:r>
      <w:t xml:space="preserve">Seite </w:t>
    </w:r>
    <w:r>
      <w:fldChar w:fldCharType="begin"/>
    </w:r>
    <w:r>
      <w:instrText>PAGE   \* MERGEFORMAT</w:instrText>
    </w:r>
    <w:r>
      <w:fldChar w:fldCharType="separate"/>
    </w:r>
    <w:r w:rsidR="00CA258E">
      <w:rPr>
        <w:noProof/>
      </w:rPr>
      <w:t>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8D676" w14:textId="77777777" w:rsidR="00A22DDC" w:rsidRDefault="00A22DDC" w:rsidP="00A77480">
      <w:pPr>
        <w:spacing w:after="0" w:line="240" w:lineRule="auto"/>
      </w:pPr>
      <w:r>
        <w:separator/>
      </w:r>
    </w:p>
  </w:footnote>
  <w:footnote w:type="continuationSeparator" w:id="0">
    <w:p w14:paraId="16CD2FAB" w14:textId="77777777" w:rsidR="00A22DDC" w:rsidRDefault="00A22DDC"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20D52"/>
    <w:rsid w:val="00040036"/>
    <w:rsid w:val="000A511F"/>
    <w:rsid w:val="000B0B77"/>
    <w:rsid w:val="000B2430"/>
    <w:rsid w:val="001248B5"/>
    <w:rsid w:val="00147C30"/>
    <w:rsid w:val="0016056A"/>
    <w:rsid w:val="001746E5"/>
    <w:rsid w:val="001C2D95"/>
    <w:rsid w:val="001C6AF9"/>
    <w:rsid w:val="00201940"/>
    <w:rsid w:val="00202199"/>
    <w:rsid w:val="00204B4C"/>
    <w:rsid w:val="00232859"/>
    <w:rsid w:val="00242EB1"/>
    <w:rsid w:val="00261365"/>
    <w:rsid w:val="002A62F6"/>
    <w:rsid w:val="002A799B"/>
    <w:rsid w:val="002B2443"/>
    <w:rsid w:val="002C51B3"/>
    <w:rsid w:val="002C79F8"/>
    <w:rsid w:val="00302EE4"/>
    <w:rsid w:val="0031725B"/>
    <w:rsid w:val="003662D4"/>
    <w:rsid w:val="00376D8D"/>
    <w:rsid w:val="003B3D49"/>
    <w:rsid w:val="003B6D92"/>
    <w:rsid w:val="003C178E"/>
    <w:rsid w:val="003D1C5E"/>
    <w:rsid w:val="003D5C0B"/>
    <w:rsid w:val="003D7E5C"/>
    <w:rsid w:val="003E5300"/>
    <w:rsid w:val="003E5E24"/>
    <w:rsid w:val="003F1952"/>
    <w:rsid w:val="00466EB5"/>
    <w:rsid w:val="00476796"/>
    <w:rsid w:val="004812AB"/>
    <w:rsid w:val="00484A22"/>
    <w:rsid w:val="00490B37"/>
    <w:rsid w:val="004E2CF4"/>
    <w:rsid w:val="004E300C"/>
    <w:rsid w:val="004E7D3D"/>
    <w:rsid w:val="004F13BC"/>
    <w:rsid w:val="005012DE"/>
    <w:rsid w:val="0050320A"/>
    <w:rsid w:val="00512155"/>
    <w:rsid w:val="005237F1"/>
    <w:rsid w:val="0053428D"/>
    <w:rsid w:val="00550B7C"/>
    <w:rsid w:val="005517C0"/>
    <w:rsid w:val="00577651"/>
    <w:rsid w:val="00577C66"/>
    <w:rsid w:val="005A224E"/>
    <w:rsid w:val="005D5E63"/>
    <w:rsid w:val="005E49BA"/>
    <w:rsid w:val="00613A4D"/>
    <w:rsid w:val="00624EB6"/>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22DDC"/>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A258E"/>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6472"/>
    <w:rsid w:val="00E27170"/>
    <w:rsid w:val="00E47558"/>
    <w:rsid w:val="00E63765"/>
    <w:rsid w:val="00E64FF9"/>
    <w:rsid w:val="00E70A04"/>
    <w:rsid w:val="00E87128"/>
    <w:rsid w:val="00EA5D52"/>
    <w:rsid w:val="00EC0DB3"/>
    <w:rsid w:val="00EC20CA"/>
    <w:rsid w:val="00F01869"/>
    <w:rsid w:val="00F15FF5"/>
    <w:rsid w:val="00F56141"/>
    <w:rsid w:val="00F9717F"/>
    <w:rsid w:val="00FC31B4"/>
    <w:rsid w:val="00FC36E9"/>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echsdsb.de/impressum-datenschutzerklaerung"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christoph_scheffel@tu-dresden.de"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9C046B8A-8492-4808-B0BF-FC60EC552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6</Pages>
  <Words>1932</Words>
  <Characters>12176</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30</cp:revision>
  <cp:lastPrinted>2021-09-02T07:41:00Z</cp:lastPrinted>
  <dcterms:created xsi:type="dcterms:W3CDTF">2019-06-27T14:29:00Z</dcterms:created>
  <dcterms:modified xsi:type="dcterms:W3CDTF">2021-09-02T07:59:00Z</dcterms:modified>
</cp:coreProperties>
</file>